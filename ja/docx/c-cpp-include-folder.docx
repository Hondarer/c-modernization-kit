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29 Jan 2026 07:21:43 +0900 70776e4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2026-03-05T03:43:34Z</dcterms:created>
  <dcterms:modified xsi:type="dcterms:W3CDTF">2026-03-05T03:43:34Z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29 Jan 2026 07:21:43 +0900 70776e4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