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戻り値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success"/>
    <w:p>
      <w:pPr>
        <w:pStyle w:val="2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17"/>
    <w:bookmarkStart w:id="18" w:name="potr_error"/>
    <w:p>
      <w:pPr>
        <w:pStyle w:val="2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戻り値</dc:title>
  <dc:creator>doxygen and doxybook2</dc:creator>
  <cp:keywords/>
  <dcterms:created xsi:type="dcterms:W3CDTF">2026-03-05T03:53:08Z</dcterms:created>
  <dcterms:modified xsi:type="dcterms:W3CDTF">2026-03-05T03:53:08Z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