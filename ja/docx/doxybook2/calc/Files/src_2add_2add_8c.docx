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1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956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87d30617547688624f2547afe243ae7f095d2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71525" cy="15811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45315cf6b3475cb80671e68152dc254e4ec865ec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2026-03-13T23:23:21Z</dcterms:created>
  <dcterms:modified xsi:type="dcterms:W3CDTF">2026-03-13T23:23:21Z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