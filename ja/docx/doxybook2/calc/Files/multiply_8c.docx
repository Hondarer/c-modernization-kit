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8b3118d9fa3a0c8f61e3a994085e0819754aca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multiply の呼び出し元" title="" id="34" name="Picture"/>
            <a:graphic>
              <a:graphicData uri="http://schemas.openxmlformats.org/drawingml/2006/picture">
                <pic:pic>
                  <pic:nvPicPr>
                    <pic:cNvPr descr="puml_5cffdce6a9fdc81dbd995eb47d16f84a542f5442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2026-03-05T03:45:25Z</dcterms:created>
  <dcterms:modified xsi:type="dcterms:W3CDTF">2026-03-05T03:45:25Z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