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ecca13a643d4a09d92fc7fea84f00f4fc9bd117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libcalcbase.h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51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3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4"/>
    <w:bookmarkStart w:id="3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5"/>
    <w:bookmarkStart w:id="36" w:name="補足-1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6"/>
    <w:bookmarkStart w:id="37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7"/>
    <w:bookmarkStart w:id="38" w:name="使用例-1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3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0"/>
    <w:bookmarkStart w:id="41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1"/>
    <w:bookmarkStart w:id="42" w:name="補足-2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2"/>
    <w:bookmarkStart w:id="43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3"/>
    <w:bookmarkStart w:id="44" w:name="使用例-2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44"/>
    <w:bookmarkEnd w:id="45"/>
    <w:bookmarkStart w:id="5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4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4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4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7"/>
    <w:bookmarkStart w:id="48" w:name="警告-3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48"/>
    <w:bookmarkStart w:id="49" w:name="使用例-3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End w:id="5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2026-03-13T23:22:55Z</dcterms:created>
  <dcterms:modified xsi:type="dcterms:W3CDTF">2026-03-13T23:22:55Z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