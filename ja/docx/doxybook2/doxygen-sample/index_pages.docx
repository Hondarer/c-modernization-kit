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08:20:40 +0900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2026-03-13T23:23:54Z</dcterms:created>
  <dcterms:modified xsi:type="dcterms:W3CDTF">2026-03-13T23:23:54Z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08:20:40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