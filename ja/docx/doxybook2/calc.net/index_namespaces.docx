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名前空間の一覧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CalcApp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CalcLib</w:t>
        </w:r>
      </w:hyperlink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CalcLib::Internal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System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System::IO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System::Reflection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System::Runtime::CompilerServices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System::Runtime::InteropServices</w:t>
        </w:r>
      </w:hyperlink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Namespaces/namespaceCalcApp.docx" TargetMode="External" /><Relationship Type="http://schemas.openxmlformats.org/officeDocument/2006/relationships/hyperlink" Id="rId18" Target="Namespaces/namespaceCalcLib.docx" TargetMode="External" /><Relationship Type="http://schemas.openxmlformats.org/officeDocument/2006/relationships/hyperlink" Id="rId19" Target="Namespaces/namespaceCalcLib_1_1Internal.docx" TargetMode="External" /><Relationship Type="http://schemas.openxmlformats.org/officeDocument/2006/relationships/hyperlink" Id="rId20" Target="Namespaces/namespaceSystem.docx" TargetMode="External" /><Relationship Type="http://schemas.openxmlformats.org/officeDocument/2006/relationships/hyperlink" Id="rId21" Target="Namespaces/namespaceSystem_1_1IO.docx" TargetMode="External" /><Relationship Type="http://schemas.openxmlformats.org/officeDocument/2006/relationships/hyperlink" Id="rId22" Target="Namespaces/namespaceSystem_1_1Reflection.docx" TargetMode="External" /><Relationship Type="http://schemas.openxmlformats.org/officeDocument/2006/relationships/hyperlink" Id="rId23" Target="Namespaces/namespaceSystem_1_1Runtime_1_1CompilerServices.docx" TargetMode="External" /><Relationship Type="http://schemas.openxmlformats.org/officeDocument/2006/relationships/hyperlink" Id="rId24" Target="Namespaces/namespaceSystem_1_1Runtime_1_1InteropService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Namespaces/namespaceCalcApp.docx" TargetMode="External" /><Relationship Type="http://schemas.openxmlformats.org/officeDocument/2006/relationships/hyperlink" Id="rId18" Target="Namespaces/namespaceCalcLib.docx" TargetMode="External" /><Relationship Type="http://schemas.openxmlformats.org/officeDocument/2006/relationships/hyperlink" Id="rId19" Target="Namespaces/namespaceCalcLib_1_1Internal.docx" TargetMode="External" /><Relationship Type="http://schemas.openxmlformats.org/officeDocument/2006/relationships/hyperlink" Id="rId20" Target="Namespaces/namespaceSystem.docx" TargetMode="External" /><Relationship Type="http://schemas.openxmlformats.org/officeDocument/2006/relationships/hyperlink" Id="rId21" Target="Namespaces/namespaceSystem_1_1IO.docx" TargetMode="External" /><Relationship Type="http://schemas.openxmlformats.org/officeDocument/2006/relationships/hyperlink" Id="rId22" Target="Namespaces/namespaceSystem_1_1Reflection.docx" TargetMode="External" /><Relationship Type="http://schemas.openxmlformats.org/officeDocument/2006/relationships/hyperlink" Id="rId23" Target="Namespaces/namespaceSystem_1_1Runtime_1_1CompilerServices.docx" TargetMode="External" /><Relationship Type="http://schemas.openxmlformats.org/officeDocument/2006/relationships/hyperlink" Id="rId24" Target="Namespaces/namespaceSystem_1_1Runtime_1_1InteropServices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名前空間の一覧</dc:title>
  <dc:creator>doxygen and doxybook2</dc:creator>
  <cp:keywords/>
  <dcterms:created xsi:type="dcterms:W3CDTF">2026-03-05T03:44:47Z</dcterms:created>
  <dcterms:modified xsi:type="dcterms:W3CDTF">2026-03-05T03:44:47Z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