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8.png" ContentType="image/png"/>
  <Override PartName="/word/media/rId35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af4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55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53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24"/>
    <w:bookmarkStart w:id="29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6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9"/>
    <w:bookmarkEnd w:id="30"/>
    <w:bookmarkStart w:id="40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1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例外"/>
    <w:p>
      <w:pPr>
        <w:pStyle w:val="5"/>
      </w:pPr>
      <w:r>
        <w:rPr>
          <w:rFonts w:hint="eastAsia"/>
        </w:rPr>
        <w:t xml:space="preserve">例外</w:t>
      </w:r>
    </w:p>
    <w:bookmarkEnd w:id="32"/>
    <w:bookmarkStart w:id="33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Start w:id="34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4"/>
    <w:bookmarkStart w:id="3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6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9"/>
    <w:bookmarkEnd w:id="40"/>
    <w:bookmarkStart w:id="43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41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42"/>
    <w:bookmarkEnd w:id="43"/>
    <w:bookmarkStart w:id="46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44"/>
    <w:bookmarkStart w:id="45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45"/>
    <w:bookmarkEnd w:id="46"/>
    <w:bookmarkStart w:id="49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7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8"/>
    <w:bookmarkEnd w:id="49"/>
    <w:bookmarkStart w:id="52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50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50"/>
    <w:bookmarkStart w:id="51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51"/>
    <w:bookmarkEnd w:id="52"/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2026-03-13T23:21:49Z</dcterms:created>
  <dcterms:modified xsi:type="dcterms:W3CDTF">2026-03-13T23:21:49Z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ライブラリラッパーのメイン公開 API。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