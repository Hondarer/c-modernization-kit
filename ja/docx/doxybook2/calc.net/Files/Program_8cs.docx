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3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2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31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4"/>
    <w:bookmarkStart w:id="2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6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9"/>
    <w:bookmarkEnd w:id="30"/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2026-03-05T03:44:18Z</dcterms:created>
  <dcterms:modified xsi:type="dcterms:W3CDTF">2026-03-05T03:44:18Z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 .NET 版。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