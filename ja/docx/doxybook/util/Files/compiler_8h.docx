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2026/02/06</w:t>
      </w:r>
    </w:p>
    <w:bookmarkEnd w:id="18"/>
    <w:bookmarkStart w:id="2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9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</w:t>
      </w:r>
      <w:r>
        <w:t xml:space="preserve"> </w:t>
      </w:r>
      <w:r>
        <w:rPr>
          <w:b/>
          <w:bCs/>
        </w:rPr>
        <w:t xml:space="preserve">GNUC</w:t>
      </w:r>
      <w:r>
        <w:t xml:space="preserve">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9"/>
    <w:bookmarkStart w:id="20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b/>
                <w:bCs/>
              </w:rPr>
              <w:t xml:space="preserve">attribute</w:t>
            </w:r>
            <w:r>
              <w:t xml:space="preserve">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attribute</w:t>
            </w:r>
            <w:r>
              <w:t xml:space="preserve">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End w:id="23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4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24"/>
    <w:bookmarkStart w:id="2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25"/>
    <w:bookmarkStart w:id="26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26"/>
    <w:bookmarkStart w:id="27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27"/>
    <w:bookmarkStart w:id="28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28"/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2026-02-15T11:02:33Z</dcterms:created>
  <dcterms:modified xsi:type="dcterms:W3CDTF">2026-02-15T11:02:33Z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