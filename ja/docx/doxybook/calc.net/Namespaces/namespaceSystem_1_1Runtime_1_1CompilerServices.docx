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System::Runtime::CompilerServices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Sun, 22 Feb 2026 02:34:10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System::Runtime::CompilerServices</dc:title>
  <dc:creator>doxygen and doxybook2</dc:creator>
  <cp:keywords/>
  <dcterms:created xsi:type="dcterms:W3CDTF">2026-02-22T02:35:31Z</dcterms:created>
  <dcterms:modified xsi:type="dcterms:W3CDTF">2026-02-22T02:35:31Z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22 Feb 2026 02:34:10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