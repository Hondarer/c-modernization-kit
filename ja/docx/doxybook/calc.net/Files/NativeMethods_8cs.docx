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libcalc.so (Linux) または 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2026-01-01T06:38:35Z</dcterms:created>
  <dcterms:modified xsi:type="dcterms:W3CDTF">2026-01-01T06:38:35Z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