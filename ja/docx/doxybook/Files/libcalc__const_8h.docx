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13:29:58 +0900 4a0c83b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3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成功を表す戻り値。</w:t>
      </w:r>
    </w:p>
    <w:bookmarkEnd w:id="23"/>
    <w:bookmarkStart w:id="24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24"/>
    <w:bookmarkStart w:id="25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25"/>
    <w:bookmarkStart w:id="26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26"/>
    <w:bookmarkStart w:id="27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27"/>
    <w:bookmarkStart w:id="28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失敗を表す戻り値。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2025-11-22T08:05:20Z</dcterms:created>
  <dcterms:modified xsi:type="dcterms:W3CDTF">2025-11-22T08:05:20Z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13:29:58 +0900 4a0c83b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