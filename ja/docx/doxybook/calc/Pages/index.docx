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Sat, 10 Jan 2026 23:54:45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2026-01-10T23:56:26Z</dcterms:created>
  <dcterms:modified xsi:type="dcterms:W3CDTF">2026-01-10T23:56:26Z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