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Thu, 01 Jan 2026 06:37:34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2026-01-01T06:39:22Z</dcterms:created>
  <dcterms:modified xsi:type="dcterms:W3CDTF">2026-01-01T06:39:22Z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