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Sun, 22 Feb 2026 02:34:09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2026-02-22T02:37:12Z</dcterms:created>
  <dcterms:modified xsi:type="dcterms:W3CDTF">2026-02-22T02:37:12Z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