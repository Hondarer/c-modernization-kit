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31.png" ContentType="image/png"/>
  <Override PartName="/word/media/rId37.png" ContentType="image/png"/>
  <Override PartName="/word/media/rId28.svg" ContentType="image/svg+xml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CalcLib::CalcException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1" w:name="calclibcalcexception-の継承関係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継承関係" title="" id="18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1"/>
    <w:bookmarkStart w:id="25" w:name="calclibcalcexception-のコラボレーション図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コラボレーション図" title="" id="22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25"/>
    <w:bookmarkStart w:id="40" w:name="public-functions-documentation"/>
    <w:p>
      <w:pPr>
        <w:pStyle w:val="10"/>
      </w:pPr>
      <w:r>
        <w:t xml:space="preserve">Public Functions Documentation</w:t>
      </w:r>
    </w:p>
    <w:bookmarkStart w:id="33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26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2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7"/>
    <w:bookmarkStart w:id="32" w:name="calcexception-のコールグラフ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29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32"/>
    <w:bookmarkEnd w:id="33"/>
    <w:bookmarkStart w:id="39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26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34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34"/>
    <w:bookmarkStart w:id="38" w:name="calcexception-のコールグラフ-1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35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38"/>
    <w:bookmarkEnd w:id="39"/>
    <w:bookmarkEnd w:id="40"/>
    <w:bookmarkStart w:id="42" w:name="public-property-documentation"/>
    <w:p>
      <w:pPr>
        <w:pStyle w:val="10"/>
      </w:pPr>
      <w:r>
        <w:t xml:space="preserve">Public Property Documentation</w:t>
      </w:r>
    </w:p>
    <w:bookmarkStart w:id="41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28" Target="media/rId28.svg" /><Relationship Type="http://schemas.openxmlformats.org/officeDocument/2006/relationships/image" Id="rId17" Target="media/rId17.svg" /><Relationship Type="http://schemas.openxmlformats.org/officeDocument/2006/relationships/hyperlink" Id="rId26" Target="Classes/classCalcLib_1_1CalcExcept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classCalcLib_1_1CalcException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CalcLib::CalcException</dc:title>
  <dc:creator>doxygen and doxybook2</dc:creator>
  <cp:keywords/>
  <dcterms:created xsi:type="dcterms:W3CDTF">2026-02-22T02:34:58Z</dcterms:created>
  <dcterms:modified xsi:type="dcterms:W3CDTF">2026-02-22T02:34:58Z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