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06:28:55 +0000 ed0c4e4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2025-11-22T08:05:17Z</dcterms:created>
  <dcterms:modified xsi:type="dcterms:W3CDTF">2025-11-22T08:05:17Z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06:28:55 +0000 ed0c4e4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