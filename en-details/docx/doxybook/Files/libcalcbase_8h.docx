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0"/>
    <w:bookmarkStart w:id="31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1"/>
    <w:bookmarkStart w:id="32" w:name="note-1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2"/>
    <w:bookmarkStart w:id="33" w:name="warning-1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3"/>
    <w:bookmarkStart w:id="34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3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3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7"/>
    <w:bookmarkStart w:id="38" w:name="warning-2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8"/>
    <w:bookmarkStart w:id="39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4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41"/>
    <w:bookmarkStart w:id="42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2"/>
    <w:bookmarkStart w:id="43" w:name="note-2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3"/>
    <w:bookmarkStart w:id="44" w:name="warning-3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2025-11-29T02:52:52Z</dcterms:created>
  <dcterms:modified xsi:type="dcterms:W3CDTF">2025-11-29T02:52:52Z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