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Sun, 15 Feb 2026 11:00:17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2026-02-15T11:02:25Z</dcterms:created>
  <dcterms:modified xsi:type="dcterms:W3CDTF">2026-02-15T11:02:25Z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