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Wed, 28 Jan 2026 22:23:26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2026-01-28T22:25:15Z</dcterms:created>
  <dcterms:modified xsi:type="dcterms:W3CDTF">2026-01-28T22:25:15Z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