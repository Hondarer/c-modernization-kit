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22:23:26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2026-01-28T22:24:54Z</dcterms:created>
  <dcterms:modified xsi:type="dcterms:W3CDTF">2026-01-28T22:24:54Z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22:23:26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