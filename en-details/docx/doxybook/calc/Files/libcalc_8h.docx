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bookmarkStart w:id="3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0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bookmarkEnd w:id="30"/>
    <w:bookmarkStart w:id="31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2026-01-01T06:39:04Z</dcterms:created>
  <dcterms:modified xsi:type="dcterms:W3CDTF">2026-01-01T06:39:04Z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