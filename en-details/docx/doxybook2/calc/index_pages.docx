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08:20:31 +0900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2026-03-13T23:23:44Z</dcterms:created>
  <dcterms:modified xsi:type="dcterms:W3CDTF">2026-03-13T23:23:44Z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