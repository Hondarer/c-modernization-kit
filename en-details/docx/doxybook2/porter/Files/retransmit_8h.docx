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5.png" ContentType="image/png"/>
  <Override PartName="/word/media/rId52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retransmit.h"/>
    <w:p>
      <w:pPr>
        <w:pStyle w:val="2"/>
      </w:pPr>
      <w:r>
        <w:t xml:space="preserve">porter/libsrc/porter/protocol/retransmit.h</w:t>
      </w:r>
    </w:p>
    <w:p>
      <w:pPr>
        <w:pStyle w:val="FirstParagraph"/>
      </w:pPr>
      <w:r>
        <w:rPr>
          <w:rFonts w:hint="eastAsia"/>
        </w:rPr>
        <w:t xml:space="preserve">再送制御モジュールの内部ヘッダー。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retransmi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0514a9dc4112d27ede71dc63c9cb41e48e1196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retransmi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c3303c95853ee692365d949f75fb848e700db85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bookmarkStart w:id="6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1" w:name="retransmitentry"/>
    <w:p>
      <w:pPr>
        <w:pStyle w:val="2"/>
      </w:pPr>
      <w:r>
        <w:t xml:space="preserve">RetransmitEntry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50" w:name="属性"/>
    <w:p>
      <w:pPr>
        <w:pStyle w:val="3"/>
      </w:pPr>
      <w:r>
        <w:rPr>
          <w:rFonts w:hint="eastAsia"/>
        </w:rPr>
        <w:t xml:space="preserve">属性</w:t>
      </w:r>
    </w:p>
    <w:bookmarkStart w:id="4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45"/>
    <w:bookmarkStart w:id="46" w:name="send_time_ms"/>
    <w:p>
      <w:pPr>
        <w:pStyle w:val="4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46"/>
    <w:bookmarkStart w:id="47" w:name="retry_count"/>
    <w:p>
      <w:pPr>
        <w:pStyle w:val="4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47"/>
    <w:bookmarkStart w:id="48" w:name="active"/>
    <w:p>
      <w:pPr>
        <w:pStyle w:val="4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48"/>
    <w:bookmarkStart w:id="4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9"/>
    <w:bookmarkEnd w:id="50"/>
    <w:bookmarkEnd w:id="51"/>
    <w:bookmarkStart w:id="62" w:name="potrretransmit"/>
    <w:p>
      <w:pPr>
        <w:pStyle w:val="2"/>
      </w:pPr>
      <w:r>
        <w:t xml:space="preserve">PotrRetransmit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56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53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56"/>
    <w:bookmarkStart w:id="61" w:name="属性-1"/>
    <w:p>
      <w:pPr>
        <w:pStyle w:val="3"/>
      </w:pPr>
      <w:r>
        <w:rPr>
          <w:rFonts w:hint="eastAsia"/>
        </w:rPr>
        <w:t xml:space="preserve">属性</w:t>
      </w:r>
    </w:p>
    <w:bookmarkStart w:id="57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57"/>
    <w:bookmarkStart w:id="58" w:name="timeout_ms"/>
    <w:p>
      <w:pPr>
        <w:pStyle w:val="4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58"/>
    <w:bookmarkStart w:id="59" w:name="max_retry"/>
    <w:p>
      <w:pPr>
        <w:pStyle w:val="4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9"/>
    <w:bookmarkStart w:id="60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0"/>
    <w:bookmarkEnd w:id="61"/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52" Target="media/rId52.sv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porter/libsrc/porter/protocol/retransmit.h</dc:title>
  <dc:creator>doxygen and doxybook2</dc:creator>
  <cp:keywords/>
  <dcterms:created xsi:type="dcterms:W3CDTF">2026-03-05T03:52:46Z</dcterms:created>
  <dcterms:modified xsi:type="dcterms:W3CDTF">2026-03-05T03:52:46Z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