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08:20:37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関数ポインタキャッシュエントリ。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funcman__obje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funcman__obje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2026-03-13T23:26:10Z</dcterms:created>
  <dcterms:modified xsi:type="dcterms:W3CDTF">2026-03-13T23:26:10Z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08:20:37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