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日本語を含むサブフォルダ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日本語を含むサブフォルダ</dc:title>
  <dc:creator>GitHub</dc:creator>
  <cp:keywords/>
  <dcterms:created xsi:type="dcterms:W3CDTF">2026-02-15T11:10:10Z</dcterms:created>
  <dcterms:modified xsi:type="dcterms:W3CDTF">2026-02-15T11:10:10Z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