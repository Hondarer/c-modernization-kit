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p>
      <w:pPr>
        <w:pStyle w:val="af4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8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7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6" w:name="プロパティ"/>
    <w:p>
      <w:pPr>
        <w:pStyle w:val="3"/>
      </w:pPr>
      <w:r>
        <w:t xml:space="preserve">プロパティ</w:t>
      </w:r>
    </w:p>
    <w:bookmarkStart w:id="23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24"/>
    <w:bookmarkStart w:id="25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5"/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2026-03-01T22:10:37Z</dcterms:created>
  <dcterms:modified xsi:type="dcterms:W3CDTF">2026-03-01T22:10:37Z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計算結果クラス。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