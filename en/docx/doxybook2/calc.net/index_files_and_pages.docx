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22:09:35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2026-03-01T22:11:09Z</dcterms:created>
  <dcterms:modified xsi:type="dcterms:W3CDTF">2026-03-01T22:11:09Z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