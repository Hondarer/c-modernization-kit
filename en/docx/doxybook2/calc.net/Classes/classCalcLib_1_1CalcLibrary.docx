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32.png" ContentType="image/png"/>
  <Override PartName="/word/media/rId29.svg" ContentType="image/svg+xml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calculate"/>
    <w:p>
      <w:pPr>
        <w:pStyle w:val="2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18"/>
    <w:bookmarkStart w:id="2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0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3"/>
    <w:bookmarkEnd w:id="24"/>
    <w:bookmarkStart w:id="34" w:name="calculateorthrow"/>
    <w:p>
      <w:pPr>
        <w:pStyle w:val="2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5"/>
    <w:bookmarkStart w:id="27" w:name="例外"/>
    <w:p>
      <w:pPr>
        <w:pStyle w:val="3"/>
      </w:pPr>
      <w:r>
        <w:rPr>
          <w:rFonts w:hint="eastAsia"/>
        </w:rPr>
        <w:t xml:space="preserve">例外</w:t>
      </w:r>
    </w:p>
    <w:bookmarkStart w:id="26" w:name="calcexception-計算が失敗した場合-例-ゼロ除算または無効な演算種別"/>
    <w:p>
      <w:pPr>
        <w:pStyle w:val="4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26"/>
    <w:bookmarkEnd w:id="27"/>
    <w:bookmarkStart w:id="28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0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3"/>
    <w:bookmarkEnd w:id="34"/>
    <w:bookmarkStart w:id="37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35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5"/>
    <w:bookmarkStart w:id="36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36"/>
    <w:bookmarkEnd w:id="37"/>
    <w:bookmarkStart w:id="40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38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38"/>
    <w:bookmarkStart w:id="39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39"/>
    <w:bookmarkEnd w:id="40"/>
    <w:bookmarkStart w:id="43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1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2"/>
    <w:bookmarkEnd w:id="43"/>
    <w:bookmarkStart w:id="46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44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44"/>
    <w:bookmarkStart w:id="45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2026-03-05T03:44:02Z</dcterms:created>
  <dcterms:modified xsi:type="dcterms:W3CDTF">2026-03-05T03:44:02Z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