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パケットフラグ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flag_data"/>
    <w:p>
      <w:pPr>
        <w:pStyle w:val="2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17"/>
    <w:bookmarkStart w:id="18" w:name="potr_flag_ack"/>
    <w:p>
      <w:pPr>
        <w:pStyle w:val="2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18"/>
    <w:bookmarkStart w:id="19" w:name="potr_flag_nack"/>
    <w:p>
      <w:pPr>
        <w:pStyle w:val="2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19"/>
    <w:bookmarkStart w:id="20" w:name="potr_flag_more_frag"/>
    <w:p>
      <w:pPr>
        <w:pStyle w:val="2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20"/>
    <w:bookmarkStart w:id="21" w:name="potr_flag_compressed"/>
    <w:p>
      <w:pPr>
        <w:pStyle w:val="2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パケットフラグ</dc:title>
  <dc:creator>doxygen and doxybook2</dc:creator>
  <cp:keywords/>
  <dcterms:created xsi:type="dcterms:W3CDTF">2026-03-05T03:53:04Z</dcterms:created>
  <dcterms:modified xsi:type="dcterms:W3CDTF">2026-03-05T03:53:04Z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