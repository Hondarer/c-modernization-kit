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PotrRetransmit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21"/>
    <w:bookmarkStart w:id="26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22"/>
    <w:bookmarkStart w:id="23" w:name="timeout_ms"/>
    <w:p>
      <w:pPr>
        <w:pStyle w:val="2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23"/>
    <w:bookmarkStart w:id="24" w:name="max_retry"/>
    <w:p>
      <w:pPr>
        <w:pStyle w:val="2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24"/>
    <w:bookmarkStart w:id="25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PotrRetransmit</dc:title>
  <dc:creator>doxygen and doxybook2</dc:creator>
  <cp:keywords/>
  <dcterms:created xsi:type="dcterms:W3CDTF">2026-03-05T03:48:52Z</dcterms:created>
  <dcterms:modified xsi:type="dcterms:W3CDTF">2026-03-05T03:48:52Z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