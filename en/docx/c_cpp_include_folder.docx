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22:41:26 +0900 c101df4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2025-12-27T01:33:57Z</dcterms:created>
  <dcterms:modified xsi:type="dcterms:W3CDTF">2025-12-27T01:33:57Z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22:41:26 +0900 c101df4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