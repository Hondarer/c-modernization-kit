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4"/>
    <w:bookmarkEnd w:id="25"/>
    <w:bookmarkStart w:id="55" w:name="public-functions-documentation"/>
    <w:p>
      <w:pPr>
        <w:pStyle w:val="10"/>
      </w:pPr>
      <w:r>
        <w:t xml:space="preserve">Public Functions Documentation</w:t>
      </w:r>
    </w:p>
    <w:bookmarkStart w:id="30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6"/>
    <w:bookmarkStart w:id="2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8"/>
    <w:bookmarkStart w:id="29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9"/>
    <w:bookmarkEnd w:id="30"/>
    <w:bookmarkStart w:id="34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1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2"/>
    <w:bookmarkStart w:id="33" w:name="details-2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3"/>
    <w:bookmarkEnd w:id="34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5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5"/>
    <w:bookmarkStart w:id="36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6"/>
    <w:bookmarkStart w:id="3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46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Start w:id="5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47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48"/>
    <w:bookmarkStart w:id="49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Start w:id="5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5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1"/>
    <w:bookmarkStart w:id="5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52"/>
    <w:bookmarkStart w:id="53" w:name="details-6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2026-01-28T22:24:25Z</dcterms:created>
  <dcterms:modified xsi:type="dcterms:W3CDTF">2026-01-28T22:24:25Z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