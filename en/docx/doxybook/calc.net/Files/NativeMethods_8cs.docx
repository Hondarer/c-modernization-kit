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libcalc.so (Linux) または libcalc.dll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2026-02-15T11:01:36Z</dcterms:created>
  <dcterms:modified xsi:type="dcterms:W3CDTF">2026-02-15T11:01:36Z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