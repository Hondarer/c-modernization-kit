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Sat, 31 Jan 2026 04:02:21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2026-01-31T04:04:04Z</dcterms:created>
  <dcterms:modified xsi:type="dcterms:W3CDTF">2026-01-31T04:04:04Z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