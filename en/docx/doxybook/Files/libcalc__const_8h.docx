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3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3"/>
    <w:bookmarkStart w:id="24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4"/>
    <w:bookmarkStart w:id="25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25"/>
    <w:bookmarkStart w:id="26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26"/>
    <w:bookmarkStart w:id="27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27"/>
    <w:bookmarkStart w:id="28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2025-11-30T23:21:21Z</dcterms:created>
  <dcterms:modified xsi:type="dcterms:W3CDTF">2025-11-30T23:21:21Z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