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パイプラインに関する関連知見</w:t>
      </w:r>
    </w:p>
    <w:p>
      <w:pPr>
        <w:pStyle w:val="Author"/>
      </w:pPr>
      <w:r>
        <w:t xml:space="preserve">GitHub</w:t>
      </w:r>
    </w:p>
    <w:p>
      <w:pPr>
        <w:pStyle w:val="afb"/>
      </w:pPr>
      <w:r>
        <w:t xml:space="preserve">Sun, 15 Feb 2026 17:08:07 +0900 8ca4eb3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af1"/>
            <w:rFonts w:hint="eastAsia"/>
          </w:rPr>
          <w:t xml:space="preserve">Markdownで書いた社内ドキュメント、どう共有してる？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AWSで構築するセキュアな自動公開パイプライン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https://zenn.dev/nttdata_tech/articles/1c945dd56b374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zenn.dev/nttdata_tech/articles/1c945dd56b374e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パイプラインに関する関連知見</dc:title>
  <dc:creator>GitHub</dc:creator>
  <cp:keywords/>
  <dcterms:created xsi:type="dcterms:W3CDTF">2026-02-15T11:07:04Z</dcterms:created>
  <dcterms:modified xsi:type="dcterms:W3CDTF">2026-02-15T11:07:04Z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17:08:07 +0900 8ca4eb3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