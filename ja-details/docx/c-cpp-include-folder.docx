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29 Jan 2026 07:21:43 +0900 70776e4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のヘッダーファイルについての注意事項を以下に示します。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t xml:space="preserve">VS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>Tetsuo Honda</dc:creator>
  <cp:keywords/>
  <dcterms:created xsi:type="dcterms:W3CDTF">2026-01-31T04:03:06Z</dcterms:created>
  <dcterms:modified xsi:type="dcterms:W3CDTF">2026-01-31T04:03:06Z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29 Jan 2026 07:21:43 +0900 70776e4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