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CalcApp::Program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Wed, 28 Jan 2026 22:23:27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calc コマンドのメインクラス。</w:t>
      </w:r>
    </w:p>
    <w:bookmarkStart w:id="21" w:name="public-functions-documentation"/>
    <w:p>
      <w:pPr>
        <w:pStyle w:val="10"/>
      </w:pPr>
      <w:r>
        <w:t xml:space="preserve">Public Functions Documentation</w:t>
      </w:r>
    </w:p>
    <w:bookmarkStart w:id="20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1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19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19"/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CalcApp::Program</dc:title>
  <dc:creator>doxygen and doxybook2</dc:creator>
  <cp:keywords/>
  <dcterms:created xsi:type="dcterms:W3CDTF">2026-01-28T22:24:17Z</dcterms:created>
  <dcterms:modified xsi:type="dcterms:W3CDTF">2026-01-28T22:24:17Z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Wed, 28 Jan 2026 22:23:27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