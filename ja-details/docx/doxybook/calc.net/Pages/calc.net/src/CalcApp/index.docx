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Sun, 22 Feb 2026 02:34:11 +0000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libcalc.dll)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libcalc.dll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2026-02-22T02:35:38Z</dcterms:created>
  <dcterms:modified xsi:type="dcterms:W3CDTF">2026-02-22T02:35:38Z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02:34:11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