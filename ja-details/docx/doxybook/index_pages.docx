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15:17:49 +0900 4808919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c-modernization-kit サンプル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calc/README.md</w:t>
        </w:r>
      </w:hyperlink>
      <w:r>
        <w:t xml:space="preserve"> 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3"/>
        </w:numPr>
      </w:pPr>
      <w:r>
        <w:t xml:space="preserve">📁 add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calc/src/add/README.md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calc/src/calc/README.md</w:t>
        </w:r>
      </w:hyperlink>
      <w:r>
        <w:t xml:space="preserve"> 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 shared-and-static-add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calc/src/shared-and-static-add/README.md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21" Target="Pages/calc/src/shared-and-static-add/index.docx" TargetMode="External" /><Relationship Type="http://schemas.openxmlformats.org/officeDocument/2006/relationships/hyperlink" Id="rId17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21" Target="Pages/calc/src/shared-and-static-add/index.docx" TargetMode="External" /><Relationship Type="http://schemas.openxmlformats.org/officeDocument/2006/relationships/hyperlink" Id="rId17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2025-11-22T08:05:43Z</dcterms:created>
  <dcterms:modified xsi:type="dcterms:W3CDTF">2025-11-22T08:05:43Z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15:17:49 +0900 4808919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