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27 Dec 2025 01:33:17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2025-12-27T01:35:02Z</dcterms:created>
  <dcterms:modified xsi:type="dcterms:W3CDTF">2025-12-27T01:35:02Z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