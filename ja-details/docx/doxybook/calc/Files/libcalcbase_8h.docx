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base.h"/>
    <w:p>
      <w:pPr>
        <w:pStyle w:val="2"/>
      </w:pPr>
      <w:r>
        <w:t xml:space="preserve">calc/include/libcalcbase.h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静的リンクによる機能の内部関数を模しています。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つの整数を減算します。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つの整数を受け取り、その差を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7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Start w:id="35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0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2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0"/>
    <w:bookmarkStart w:id="31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1"/>
    <w:bookmarkStart w:id="32" w:name="note-1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2"/>
    <w:bookmarkStart w:id="33" w:name="warning-1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3"/>
    <w:bookmarkStart w:id="34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つの整数を受け取り、その積を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20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40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3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3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37"/>
    <w:bookmarkStart w:id="38" w:name="warning-2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38"/>
    <w:bookmarkStart w:id="39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6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4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41"/>
    <w:bookmarkStart w:id="42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42"/>
    <w:bookmarkStart w:id="43" w:name="note-2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43"/>
    <w:bookmarkStart w:id="44" w:name="warning-3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44"/>
    <w:bookmarkStart w:id="45" w:name="details-4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calc/include/libcalcbase.h</dc:title>
  <dc:creator>doxygen and doxybook2</dc:creator>
  <cp:keywords/>
  <dcterms:created xsi:type="dcterms:W3CDTF">2026-01-31T04:03:57Z</dcterms:created>
  <dcterms:modified xsi:type="dcterms:W3CDTF">2026-01-31T04:03:57Z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(静的リンク用)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