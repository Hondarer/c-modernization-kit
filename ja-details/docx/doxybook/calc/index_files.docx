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11:00:17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calc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calc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2026-02-15T11:02:29Z</dcterms:created>
  <dcterms:modified xsi:type="dcterms:W3CDTF">2026-02-15T11:02:29Z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