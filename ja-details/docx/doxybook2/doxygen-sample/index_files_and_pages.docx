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     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     LaTeX のサンプル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2026-03-13T23:23:53Z</dcterms:created>
  <dcterms:modified xsi:type="dcterms:W3CDTF">2026-03-13T23:23:53Z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