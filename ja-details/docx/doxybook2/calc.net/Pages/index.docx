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Sun, 01 Mar 2026 22:09:35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2026-03-01T22:11:02Z</dcterms:created>
  <dcterms:modified xsi:type="dcterms:W3CDTF">2026-03-01T22:11:02Z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