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3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2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31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4"/>
    <w:bookmarkStart w:id="2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6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9"/>
    <w:bookmarkEnd w:id="30"/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2026-03-13T23:21:59Z</dcterms:created>
  <dcterms:modified xsi:type="dcterms:W3CDTF">2026-03-13T23:21:59Z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 .NET 版。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