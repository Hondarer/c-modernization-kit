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base.h"/>
    <w:p>
      <w:pPr>
        <w:pStyle w:val="2"/>
      </w:pPr>
      <w:r>
        <w:t xml:space="preserve">calc/include/libcalcbase.h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af4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静的リンクによる機能の内部関数を模しています。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libcalcbas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4ecca13a643d4a09d92fc7fea84f00f4fc9bd117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libcalcbase.h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51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34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2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34"/>
    <w:bookmarkStart w:id="3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5"/>
    <w:bookmarkStart w:id="36" w:name="補足-1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6"/>
    <w:bookmarkStart w:id="37" w:name="警告-1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7"/>
    <w:bookmarkStart w:id="38" w:name="使用例-1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5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40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3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40"/>
    <w:bookmarkStart w:id="41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1"/>
    <w:bookmarkStart w:id="42" w:name="補足-2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42"/>
    <w:bookmarkStart w:id="43" w:name="警告-2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43"/>
    <w:bookmarkStart w:id="44" w:name="使用例-2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44"/>
    <w:bookmarkEnd w:id="45"/>
    <w:bookmarkStart w:id="50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bookmarkStart w:id="4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a [in]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4"/>
        </w:numPr>
      </w:pPr>
      <w:r>
        <w:t xml:space="preserve">b [in]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4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46"/>
    <w:bookmarkStart w:id="47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7"/>
    <w:bookmarkStart w:id="48" w:name="警告-3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48"/>
    <w:bookmarkStart w:id="49" w:name="使用例-3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49"/>
    <w:bookmarkEnd w:id="50"/>
    <w:bookmarkEnd w:id="5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calc/include/libcalcbase.h</dc:title>
  <dc:creator>doxygen and doxybook2</dc:creator>
  <cp:keywords/>
  <dcterms:created xsi:type="dcterms:W3CDTF">2026-03-13T23:23:00Z</dcterms:created>
  <dcterms:modified xsi:type="dcterms:W3CDTF">2026-03-13T23:23:00Z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(静的リンク用)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