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Thu, 05 Mar 2026 03:43:00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2026-03-05T03:45:59Z</dcterms:created>
  <dcterms:modified xsi:type="dcterms:W3CDTF">2026-03-05T03:45:59Z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