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af4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17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17"/>
    <w:bookmarkStart w:id="18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18"/>
    <w:bookmarkStart w:id="19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9"/>
    <w:bookmarkStart w:id="20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20"/>
    <w:bookmarkStart w:id="25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元" title="" id="22" name="Picture"/>
            <a:graphic>
              <a:graphicData uri="http://schemas.openxmlformats.org/drawingml/2006/picture">
                <pic:pic>
                  <pic:nvPicPr>
                    <pic:cNvPr descr="puml_056a3cfcffbc81beee5ca863c33a4db40e59b3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のインクルード元</w:t>
      </w:r>
    </w:p>
    <w:bookmarkEnd w:id="25"/>
    <w:bookmarkEnd w:id="26"/>
    <w:bookmarkEnd w:id="27"/>
    <w:bookmarkStart w:id="4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8"/>
    <w:bookmarkStart w:id="29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0"/>
    <w:bookmarkStart w:id="31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1"/>
    <w:bookmarkStart w:id="32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2"/>
    <w:bookmarkStart w:id="33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37"/>
    <w:bookmarkStart w:id="38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8"/>
    <w:bookmarkStart w:id="39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2026-03-13T23:37:01Z</dcterms:created>
  <dcterms:modified xsi:type="dcterms:W3CDTF">2026-03-13T23:37:01Z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